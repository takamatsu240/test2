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A55D" w14:textId="09D35F85" w:rsidR="0061296B" w:rsidRDefault="00B036AC" w:rsidP="00B036AC">
      <w:r w:rsidRPr="00B036AC">
        <w:rPr>
          <w:b/>
          <w:bCs/>
        </w:rPr>
        <w:t>[議事録自動解析フロー] タスク管理アプリ開発会議</w:t>
      </w:r>
      <w:r w:rsidR="0061296B" w:rsidRPr="00A93114">
        <w:rPr>
          <w:rFonts w:hint="eastAsia"/>
        </w:rPr>
        <w:t xml:space="preserve"> </w:t>
      </w:r>
    </w:p>
    <w:p w14:paraId="083EB3E2" w14:textId="107B4B12" w:rsidR="00E5739C" w:rsidRPr="00B036AC" w:rsidRDefault="00E5739C" w:rsidP="00E5739C">
      <w:pPr>
        <w:pStyle w:val="4"/>
        <w:rPr>
          <w:rFonts w:hint="eastAsia"/>
        </w:rPr>
      </w:pPr>
      <w:r>
        <w:rPr>
          <w:rFonts w:hint="eastAsia"/>
        </w:rPr>
        <w:t xml:space="preserve">プロジェクト名: </w:t>
      </w:r>
      <w:r w:rsidR="00B036AC" w:rsidRPr="00B036AC">
        <w:t>テスト3</w:t>
      </w:r>
    </w:p>
    <w:p w14:paraId="6887A96F" w14:textId="77777777" w:rsidR="0061296B" w:rsidRPr="00A93114" w:rsidRDefault="0061296B" w:rsidP="0061296B">
      <w:pPr>
        <w:ind w:leftChars="100" w:left="210"/>
      </w:pPr>
      <w:r w:rsidRPr="00A93114">
        <w:rPr>
          <w:rFonts w:hint="eastAsia"/>
        </w:rPr>
        <w:t>日時</w:t>
      </w:r>
      <w:r>
        <w:rPr>
          <w:rFonts w:hint="eastAsia"/>
        </w:rPr>
        <w:t xml:space="preserve">  </w:t>
      </w:r>
      <w:r w:rsidRPr="00A93114">
        <w:rPr>
          <w:rFonts w:hint="eastAsia"/>
        </w:rPr>
        <w:t>: 202X年</w:t>
      </w:r>
      <w:r w:rsidR="002D0946">
        <w:rPr>
          <w:rFonts w:hint="eastAsia"/>
        </w:rPr>
        <w:t>MM</w:t>
      </w:r>
      <w:r w:rsidRPr="00A93114">
        <w:rPr>
          <w:rFonts w:hint="eastAsia"/>
        </w:rPr>
        <w:t>月</w:t>
      </w:r>
      <w:r w:rsidR="002D0946">
        <w:rPr>
          <w:rFonts w:hint="eastAsia"/>
        </w:rPr>
        <w:t>YY</w:t>
      </w:r>
      <w:r w:rsidRPr="00A93114">
        <w:rPr>
          <w:rFonts w:hint="eastAsia"/>
        </w:rPr>
        <w:t xml:space="preserve">日 </w:t>
      </w:r>
      <w:r>
        <w:rPr>
          <w:rFonts w:hint="eastAsia"/>
        </w:rPr>
        <w:t>16</w:t>
      </w:r>
      <w:r w:rsidRPr="00A93114">
        <w:rPr>
          <w:rFonts w:hint="eastAsia"/>
        </w:rPr>
        <w:t>:</w:t>
      </w:r>
      <w:r w:rsidR="002D0946">
        <w:rPr>
          <w:rFonts w:hint="eastAsia"/>
        </w:rPr>
        <w:t>00</w:t>
      </w:r>
      <w:r w:rsidRPr="00A93114">
        <w:rPr>
          <w:rFonts w:hint="eastAsia"/>
        </w:rPr>
        <w:t>-</w:t>
      </w:r>
      <w:r>
        <w:rPr>
          <w:rFonts w:hint="eastAsia"/>
        </w:rPr>
        <w:t>16</w:t>
      </w:r>
      <w:r w:rsidRPr="00A93114">
        <w:rPr>
          <w:rFonts w:hint="eastAsia"/>
        </w:rPr>
        <w:t>:</w:t>
      </w:r>
      <w:r>
        <w:rPr>
          <w:rFonts w:hint="eastAsia"/>
        </w:rPr>
        <w:t>30</w:t>
      </w:r>
    </w:p>
    <w:p w14:paraId="377BFA57" w14:textId="77777777" w:rsidR="0061296B" w:rsidRPr="00A93114" w:rsidRDefault="0061296B" w:rsidP="0061296B">
      <w:pPr>
        <w:ind w:leftChars="100" w:left="210"/>
      </w:pPr>
      <w:r w:rsidRPr="00A93114">
        <w:rPr>
          <w:rFonts w:hint="eastAsia"/>
        </w:rPr>
        <w:t>場所</w:t>
      </w:r>
      <w:r>
        <w:rPr>
          <w:rFonts w:hint="eastAsia"/>
        </w:rPr>
        <w:t xml:space="preserve">  </w:t>
      </w:r>
      <w:r w:rsidRPr="00A93114">
        <w:rPr>
          <w:rFonts w:hint="eastAsia"/>
        </w:rPr>
        <w:t>: オンライン / 会議室A</w:t>
      </w:r>
    </w:p>
    <w:p w14:paraId="2A3FAE7A" w14:textId="1323288E" w:rsidR="00E5739C" w:rsidRPr="00596312" w:rsidRDefault="0061296B" w:rsidP="00CD037D">
      <w:pPr>
        <w:ind w:leftChars="100" w:left="210"/>
        <w:rPr>
          <w:rFonts w:hint="eastAsia"/>
        </w:rPr>
      </w:pPr>
      <w:r w:rsidRPr="00A93114">
        <w:rPr>
          <w:rFonts w:hint="eastAsia"/>
        </w:rPr>
        <w:t xml:space="preserve">参加者: </w:t>
      </w:r>
      <w:r w:rsidR="00B036AC">
        <w:rPr>
          <w:rFonts w:hint="eastAsia"/>
        </w:rPr>
        <w:t>高松, 馬場</w:t>
      </w:r>
    </w:p>
    <w:p w14:paraId="6815541C" w14:textId="77777777" w:rsidR="00E5739C" w:rsidRPr="00596312" w:rsidRDefault="00E5739C" w:rsidP="00E5739C">
      <w:pPr>
        <w:ind w:leftChars="100" w:left="210"/>
      </w:pPr>
      <w:r w:rsidRPr="00596312">
        <w:t>---</w:t>
      </w:r>
    </w:p>
    <w:p w14:paraId="1548B58E" w14:textId="77777777" w:rsidR="00E5739C" w:rsidRPr="00596312" w:rsidRDefault="00E5739C" w:rsidP="00E5739C">
      <w:pPr>
        <w:ind w:leftChars="100" w:left="210"/>
      </w:pPr>
    </w:p>
    <w:p w14:paraId="2169B3F9" w14:textId="77777777" w:rsidR="00E5739C" w:rsidRDefault="00E5739C" w:rsidP="00E5739C">
      <w:pPr>
        <w:pStyle w:val="2"/>
      </w:pPr>
      <w:r w:rsidRPr="00596312">
        <w:t>1. 前回課題・</w:t>
      </w:r>
      <w:proofErr w:type="spellStart"/>
      <w:r w:rsidRPr="00596312">
        <w:t>ToDo</w:t>
      </w:r>
      <w:proofErr w:type="spellEnd"/>
      <w:r w:rsidRPr="00596312">
        <w:t xml:space="preserve">の進捗確認 </w:t>
      </w:r>
    </w:p>
    <w:p w14:paraId="6F2A1173" w14:textId="77777777" w:rsidR="00E5739C" w:rsidRDefault="00E5739C" w:rsidP="00E5739C">
      <w:pPr>
        <w:ind w:leftChars="100" w:left="210"/>
        <w:rPr>
          <w:b/>
          <w:bCs/>
        </w:rPr>
      </w:pP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2469"/>
        <w:gridCol w:w="3196"/>
        <w:gridCol w:w="2829"/>
      </w:tblGrid>
      <w:tr w:rsidR="00E5739C" w14:paraId="385CFFD0" w14:textId="77777777" w:rsidTr="00B036AC">
        <w:trPr>
          <w:trHeight w:val="256"/>
        </w:trPr>
        <w:tc>
          <w:tcPr>
            <w:tcW w:w="2469" w:type="dxa"/>
          </w:tcPr>
          <w:p w14:paraId="3BEC593F" w14:textId="77777777" w:rsidR="00E5739C" w:rsidRDefault="00E5739C" w:rsidP="00EA3F80">
            <w:r>
              <w:rPr>
                <w:rFonts w:hint="eastAsia"/>
              </w:rPr>
              <w:t>タスク名</w:t>
            </w:r>
          </w:p>
        </w:tc>
        <w:tc>
          <w:tcPr>
            <w:tcW w:w="3196" w:type="dxa"/>
          </w:tcPr>
          <w:p w14:paraId="75289216" w14:textId="77777777" w:rsidR="00E5739C" w:rsidRDefault="00E5739C" w:rsidP="00EA3F80">
            <w:r>
              <w:rPr>
                <w:rFonts w:hint="eastAsia"/>
              </w:rPr>
              <w:t>変更</w:t>
            </w:r>
          </w:p>
        </w:tc>
        <w:tc>
          <w:tcPr>
            <w:tcW w:w="2829" w:type="dxa"/>
          </w:tcPr>
          <w:p w14:paraId="30794BC8" w14:textId="77777777" w:rsidR="00E5739C" w:rsidRDefault="00E5739C" w:rsidP="00EA3F80">
            <w:r>
              <w:rPr>
                <w:rFonts w:hint="eastAsia"/>
              </w:rPr>
              <w:t>内容</w:t>
            </w:r>
          </w:p>
        </w:tc>
      </w:tr>
      <w:tr w:rsidR="00E5739C" w14:paraId="5173254C" w14:textId="77777777" w:rsidTr="00B036AC">
        <w:trPr>
          <w:trHeight w:val="351"/>
        </w:trPr>
        <w:tc>
          <w:tcPr>
            <w:tcW w:w="2469" w:type="dxa"/>
          </w:tcPr>
          <w:p w14:paraId="62CEA554" w14:textId="4FDC840B" w:rsidR="00E5739C" w:rsidRDefault="00B036AC" w:rsidP="00EA3F80">
            <w:pPr>
              <w:rPr>
                <w:rFonts w:hint="eastAsia"/>
              </w:rPr>
            </w:pPr>
            <w:r w:rsidRPr="00B036AC">
              <w:rPr>
                <w:rFonts w:hint="eastAsia"/>
              </w:rPr>
              <w:t>親課題取得ロジックの改善</w:t>
            </w:r>
            <w:r w:rsidR="0061296B">
              <w:rPr>
                <w:rFonts w:hint="eastAsia"/>
              </w:rPr>
              <w:t>/</w:t>
            </w:r>
            <w:r w:rsidR="002D0946">
              <w:rPr>
                <w:rFonts w:hint="eastAsia"/>
              </w:rPr>
              <w:t>ISSUE-</w:t>
            </w:r>
            <w:r>
              <w:rPr>
                <w:rFonts w:hint="eastAsia"/>
              </w:rPr>
              <w:t>002</w:t>
            </w:r>
          </w:p>
        </w:tc>
        <w:sdt>
          <w:sdtPr>
            <w:rPr>
              <w:rFonts w:hint="eastAsia"/>
            </w:rPr>
            <w:id w:val="709150612"/>
            <w:placeholder>
              <w:docPart w:val="B18B041083AB424B88EF63D76AC9FCE3"/>
            </w:placeholder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EndPr/>
          <w:sdtContent>
            <w:tc>
              <w:tcPr>
                <w:tcW w:w="3196" w:type="dxa"/>
              </w:tcPr>
              <w:p w14:paraId="2CA96E65" w14:textId="25E1E398" w:rsidR="00E5739C" w:rsidRDefault="00B036AC" w:rsidP="00EA3F80">
                <w:r>
                  <w:rPr>
                    <w:rFonts w:hint="eastAsia"/>
                  </w:rPr>
                  <w:t>対応方針</w:t>
                </w:r>
              </w:p>
            </w:tc>
          </w:sdtContent>
        </w:sdt>
        <w:tc>
          <w:tcPr>
            <w:tcW w:w="2829" w:type="dxa"/>
          </w:tcPr>
          <w:p w14:paraId="7AFCDB39" w14:textId="3E33EF68" w:rsidR="00E5739C" w:rsidRPr="00B036AC" w:rsidRDefault="00B036AC" w:rsidP="0061296B">
            <w:r w:rsidRPr="00B036AC">
              <w:rPr>
                <w:rFonts w:hint="eastAsia"/>
              </w:rPr>
              <w:t>リリース準備を進める。</w:t>
            </w:r>
          </w:p>
        </w:tc>
      </w:tr>
      <w:tr w:rsidR="00E5739C" w14:paraId="6B256535" w14:textId="77777777" w:rsidTr="00B036AC">
        <w:trPr>
          <w:trHeight w:val="159"/>
        </w:trPr>
        <w:tc>
          <w:tcPr>
            <w:tcW w:w="2469" w:type="dxa"/>
          </w:tcPr>
          <w:p w14:paraId="02624B02" w14:textId="77777777" w:rsidR="00B036AC" w:rsidRPr="00B036AC" w:rsidRDefault="00B036AC" w:rsidP="00B036AC">
            <w:r w:rsidRPr="00B036AC">
              <w:t>minutes.jsの</w:t>
            </w:r>
            <w:proofErr w:type="spellStart"/>
            <w:r w:rsidRPr="00B036AC">
              <w:t>classifyData</w:t>
            </w:r>
            <w:proofErr w:type="spellEnd"/>
            <w:r w:rsidRPr="00B036AC">
              <w:t>関数を修正</w:t>
            </w:r>
          </w:p>
          <w:p w14:paraId="496ABDBC" w14:textId="2AE8FEBC" w:rsidR="00E5739C" w:rsidRDefault="002D0946" w:rsidP="00EA3F80">
            <w:pPr>
              <w:rPr>
                <w:rFonts w:hint="eastAsia"/>
              </w:rPr>
            </w:pPr>
            <w:r>
              <w:rPr>
                <w:rFonts w:hint="eastAsia"/>
              </w:rPr>
              <w:t>/TODO-</w:t>
            </w:r>
            <w:r w:rsidR="00B036AC">
              <w:rPr>
                <w:rFonts w:hint="eastAsia"/>
              </w:rPr>
              <w:t>004</w:t>
            </w:r>
          </w:p>
        </w:tc>
        <w:sdt>
          <w:sdtPr>
            <w:rPr>
              <w:rFonts w:hint="eastAsia"/>
            </w:rPr>
            <w:id w:val="1320382544"/>
            <w:placeholder>
              <w:docPart w:val="190FBF26F93D4E2199EB38C8E07B599F"/>
            </w:placeholder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EndPr/>
          <w:sdtContent>
            <w:tc>
              <w:tcPr>
                <w:tcW w:w="3196" w:type="dxa"/>
              </w:tcPr>
              <w:p w14:paraId="1EFDA912" w14:textId="43F147CE" w:rsidR="00E5739C" w:rsidRDefault="00B036AC" w:rsidP="00EA3F80">
                <w:r>
                  <w:rPr>
                    <w:rFonts w:hint="eastAsia"/>
                  </w:rPr>
                  <w:t>完了</w:t>
                </w:r>
              </w:p>
            </w:tc>
          </w:sdtContent>
        </w:sdt>
        <w:tc>
          <w:tcPr>
            <w:tcW w:w="2829" w:type="dxa"/>
          </w:tcPr>
          <w:p w14:paraId="044BCDDE" w14:textId="77777777" w:rsidR="00E5739C" w:rsidRDefault="00E5739C" w:rsidP="00EA3F80"/>
        </w:tc>
      </w:tr>
      <w:tr w:rsidR="00E5739C" w14:paraId="2ECA300B" w14:textId="77777777" w:rsidTr="00B036AC">
        <w:trPr>
          <w:trHeight w:val="159"/>
        </w:trPr>
        <w:tc>
          <w:tcPr>
            <w:tcW w:w="2469" w:type="dxa"/>
          </w:tcPr>
          <w:p w14:paraId="14A89EDD" w14:textId="517EF66F" w:rsidR="00E5739C" w:rsidRDefault="00B036AC" w:rsidP="00EA3F80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 xml:space="preserve"> </w:t>
            </w:r>
            <w:r w:rsidRPr="00B036AC">
              <w:t>ISSUE-003</w:t>
            </w:r>
          </w:p>
        </w:tc>
        <w:sdt>
          <w:sdtPr>
            <w:rPr>
              <w:rFonts w:hint="eastAsia"/>
            </w:rPr>
            <w:id w:val="-48693805"/>
            <w:placeholder>
              <w:docPart w:val="2CC2BCB7CAE04019812B96C7508B6FD8"/>
            </w:placeholder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EndPr/>
          <w:sdtContent>
            <w:tc>
              <w:tcPr>
                <w:tcW w:w="3196" w:type="dxa"/>
              </w:tcPr>
              <w:p w14:paraId="23E33A76" w14:textId="180288FC" w:rsidR="00E5739C" w:rsidRDefault="00B036AC" w:rsidP="00EA3F80">
                <w:r>
                  <w:rPr>
                    <w:rFonts w:hint="eastAsia"/>
                  </w:rPr>
                  <w:t>最新状況</w:t>
                </w:r>
              </w:p>
            </w:tc>
          </w:sdtContent>
        </w:sdt>
        <w:tc>
          <w:tcPr>
            <w:tcW w:w="2829" w:type="dxa"/>
          </w:tcPr>
          <w:p w14:paraId="5F4680DB" w14:textId="69742ED6" w:rsidR="00E5739C" w:rsidRPr="00B036AC" w:rsidRDefault="00B036AC" w:rsidP="00EA3F80">
            <w:pPr>
              <w:rPr>
                <w:rFonts w:hint="eastAsia"/>
              </w:rPr>
            </w:pPr>
            <w:r w:rsidRPr="00B036AC">
              <w:t>テストシナリオ用のサンプルコードが完成し、テスト準備が整った。</w:t>
            </w:r>
          </w:p>
        </w:tc>
      </w:tr>
      <w:tr w:rsidR="00E5739C" w14:paraId="758BEFD9" w14:textId="77777777" w:rsidTr="00B036AC">
        <w:trPr>
          <w:trHeight w:val="84"/>
        </w:trPr>
        <w:tc>
          <w:tcPr>
            <w:tcW w:w="2469" w:type="dxa"/>
          </w:tcPr>
          <w:p w14:paraId="1DA1F1B6" w14:textId="77777777" w:rsidR="00E5739C" w:rsidRDefault="00E5739C" w:rsidP="00EA3F80"/>
        </w:tc>
        <w:sdt>
          <w:sdtPr>
            <w:rPr>
              <w:rFonts w:hint="eastAsia"/>
            </w:rPr>
            <w:id w:val="-1931504169"/>
            <w:placeholder>
              <w:docPart w:val="148CC524B33A4E32AC73F28A37CC9261"/>
            </w:placeholder>
            <w:showingPlcHdr/>
            <w:comboBox>
              <w:listItem w:value="アイテムを選択してください。"/>
              <w:listItem w:displayText="期限" w:value="期限"/>
              <w:listItem w:displayText="担当者" w:value="担当者"/>
              <w:listItem w:displayText="最新状況" w:value="最新状況"/>
              <w:listItem w:displayText="対応方針" w:value="対応方針"/>
              <w:listItem w:displayText="完了" w:value="完了"/>
              <w:listItem w:displayText="中止" w:value="中止"/>
            </w:comboBox>
          </w:sdtPr>
          <w:sdtEndPr/>
          <w:sdtContent>
            <w:tc>
              <w:tcPr>
                <w:tcW w:w="3196" w:type="dxa"/>
              </w:tcPr>
              <w:p w14:paraId="68C2932E" w14:textId="77777777" w:rsidR="00E5739C" w:rsidRDefault="00E5739C" w:rsidP="00EA3F80">
                <w:r w:rsidRPr="0071207D">
                  <w:rPr>
                    <w:rStyle w:val="ab"/>
                  </w:rPr>
                  <w:t>アイテムを選択してください。</w:t>
                </w:r>
              </w:p>
            </w:tc>
          </w:sdtContent>
        </w:sdt>
        <w:tc>
          <w:tcPr>
            <w:tcW w:w="2829" w:type="dxa"/>
          </w:tcPr>
          <w:p w14:paraId="0B95312B" w14:textId="77777777" w:rsidR="00E5739C" w:rsidRDefault="00E5739C" w:rsidP="00EA3F80"/>
        </w:tc>
      </w:tr>
    </w:tbl>
    <w:p w14:paraId="147D3EA3" w14:textId="77777777" w:rsidR="00E5739C" w:rsidRDefault="00E5739C" w:rsidP="00E5739C"/>
    <w:p w14:paraId="23D8AEC9" w14:textId="77777777" w:rsidR="00E5739C" w:rsidRPr="00596312" w:rsidRDefault="00E5739C" w:rsidP="00E5739C">
      <w:r w:rsidRPr="00E90FED">
        <w:rPr>
          <w:b/>
          <w:bCs/>
        </w:rPr>
        <w:t>決定事項・合意内容</w:t>
      </w:r>
    </w:p>
    <w:p w14:paraId="453A20D3" w14:textId="77777777" w:rsidR="00B036AC" w:rsidRPr="00B036AC" w:rsidRDefault="00B036AC" w:rsidP="00B036AC">
      <w:r w:rsidRPr="00B036AC">
        <w:t>- 親課題の自動クローズ候補機能が正常に動作していることを確認</w:t>
      </w:r>
    </w:p>
    <w:p w14:paraId="620A1FC2" w14:textId="77777777" w:rsidR="00B036AC" w:rsidRPr="00B036AC" w:rsidRDefault="00B036AC" w:rsidP="00B036AC">
      <w:r w:rsidRPr="00B036AC">
        <w:t>- ISSUE-002とISSUE-003が自動的にクローズ候補ONになることを期待</w:t>
      </w:r>
    </w:p>
    <w:p w14:paraId="39713EE7" w14:textId="77777777" w:rsidR="00B036AC" w:rsidRPr="00B036AC" w:rsidRDefault="00B036AC" w:rsidP="00B036AC">
      <w:r w:rsidRPr="00B036AC">
        <w:t>- 次期機能開発の検討を開始</w:t>
      </w:r>
    </w:p>
    <w:p w14:paraId="4886ED33" w14:textId="77777777" w:rsidR="00B036AC" w:rsidRPr="00B036AC" w:rsidRDefault="00B036AC" w:rsidP="00B036AC">
      <w:r w:rsidRPr="00B036AC">
        <w:t>- すべてのクローズ処理はAPI経由で実行し、親課題チェックを統一する</w:t>
      </w:r>
    </w:p>
    <w:p w14:paraId="46C3C70A" w14:textId="77777777" w:rsidR="00E5739C" w:rsidRPr="00596312" w:rsidRDefault="00E5739C" w:rsidP="00E5739C">
      <w:r w:rsidRPr="00596312">
        <w:t xml:space="preserve">--- </w:t>
      </w:r>
    </w:p>
    <w:p w14:paraId="5FB79AF4" w14:textId="77777777" w:rsidR="00E5739C" w:rsidRPr="00596312" w:rsidRDefault="00E5739C" w:rsidP="00E5739C">
      <w:pPr>
        <w:ind w:leftChars="100" w:left="210"/>
      </w:pPr>
    </w:p>
    <w:p w14:paraId="21C0780E" w14:textId="3F964D61" w:rsidR="00E5739C" w:rsidRPr="00596312" w:rsidRDefault="00E5739C" w:rsidP="00E5739C">
      <w:pPr>
        <w:pStyle w:val="2"/>
      </w:pPr>
      <w:r w:rsidRPr="00596312">
        <w:t xml:space="preserve"> 2. 新規議題: [</w:t>
      </w:r>
      <w:r w:rsidR="00B036AC" w:rsidRPr="00B036AC">
        <w:rPr>
          <w:b/>
          <w:bCs/>
        </w:rPr>
        <w:t>次期機能開発と改善項目</w:t>
      </w:r>
      <w:r w:rsidRPr="00596312">
        <w:t>]</w:t>
      </w:r>
    </w:p>
    <w:p w14:paraId="6FCA7CC3" w14:textId="77777777" w:rsidR="00E5739C" w:rsidRPr="00596312" w:rsidRDefault="00E5739C" w:rsidP="00E5739C">
      <w:pPr>
        <w:ind w:leftChars="100" w:left="210"/>
      </w:pPr>
    </w:p>
    <w:p w14:paraId="46213036" w14:textId="01A6CE5A" w:rsidR="00E5739C" w:rsidRPr="0050036C" w:rsidRDefault="00E5739C" w:rsidP="00E5739C">
      <w:pPr>
        <w:pStyle w:val="4"/>
      </w:pPr>
      <w:r w:rsidRPr="0050036C">
        <w:t>課題: [</w:t>
      </w:r>
      <w:r w:rsidR="00B036AC" w:rsidRPr="00B036AC">
        <w:t>TODOページ・Issueページの再オープン機能の対応</w:t>
      </w:r>
      <w:r w:rsidRPr="0050036C">
        <w:t>]</w:t>
      </w:r>
    </w:p>
    <w:p w14:paraId="6FADC3C6" w14:textId="4B1268B1" w:rsidR="002D0946" w:rsidRPr="00B036AC" w:rsidRDefault="00B036AC" w:rsidP="002D0946">
      <w:r w:rsidRPr="00B036AC">
        <w:rPr>
          <w:rFonts w:hint="eastAsia"/>
        </w:rPr>
        <w:t>背景</w:t>
      </w:r>
      <w:r w:rsidRPr="00B036AC">
        <w:t>: 基本機能の実装が完了し、次のフェーズに向けた新機能の検討が必要。一部のページで機能が未対応、エラーハンドリングやテストも不足している。</w:t>
      </w:r>
    </w:p>
    <w:p w14:paraId="783C7E56" w14:textId="77777777" w:rsidR="00E5739C" w:rsidRPr="002D0946" w:rsidRDefault="00E5739C" w:rsidP="00E5739C">
      <w:pPr>
        <w:ind w:leftChars="100" w:left="210"/>
        <w:rPr>
          <w:b/>
          <w:bCs/>
        </w:rPr>
      </w:pP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810"/>
        <w:gridCol w:w="2756"/>
        <w:gridCol w:w="4567"/>
      </w:tblGrid>
      <w:tr w:rsidR="00E5739C" w14:paraId="0E342A98" w14:textId="77777777" w:rsidTr="00EA3F80">
        <w:trPr>
          <w:cantSplit/>
          <w:trHeight w:val="433"/>
        </w:trPr>
        <w:tc>
          <w:tcPr>
            <w:tcW w:w="4566" w:type="dxa"/>
            <w:gridSpan w:val="2"/>
          </w:tcPr>
          <w:p w14:paraId="43C7A04E" w14:textId="5C70DDFB" w:rsidR="00E5739C" w:rsidRDefault="00E5739C" w:rsidP="0061296B">
            <w:pPr>
              <w:tabs>
                <w:tab w:val="left" w:pos="2040"/>
              </w:tabs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担当者:</w:t>
            </w:r>
            <w:r w:rsidR="00B036AC">
              <w:rPr>
                <w:rFonts w:hint="eastAsia"/>
                <w:b/>
                <w:bCs/>
              </w:rPr>
              <w:t>田中</w:t>
            </w:r>
          </w:p>
        </w:tc>
        <w:tc>
          <w:tcPr>
            <w:tcW w:w="4567" w:type="dxa"/>
          </w:tcPr>
          <w:p w14:paraId="5C5D9BF0" w14:textId="3386D5B3" w:rsidR="00E5739C" w:rsidRDefault="00E5739C" w:rsidP="00EA3F8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期限:</w:t>
            </w:r>
            <w:r w:rsidR="0061296B" w:rsidRPr="006B5D38">
              <w:rPr>
                <w:b/>
                <w:bCs/>
              </w:rPr>
              <w:t xml:space="preserve"> </w:t>
            </w:r>
            <w:r w:rsidR="00B036AC">
              <w:rPr>
                <w:rFonts w:hint="eastAsia"/>
                <w:b/>
                <w:bCs/>
              </w:rPr>
              <w:t>2026-02-27</w:t>
            </w:r>
          </w:p>
        </w:tc>
      </w:tr>
      <w:tr w:rsidR="00E5739C" w14:paraId="61048054" w14:textId="77777777" w:rsidTr="00EA3F80">
        <w:trPr>
          <w:cantSplit/>
          <w:trHeight w:val="859"/>
        </w:trPr>
        <w:tc>
          <w:tcPr>
            <w:tcW w:w="1810" w:type="dxa"/>
          </w:tcPr>
          <w:p w14:paraId="0252CBFC" w14:textId="77777777" w:rsidR="00E5739C" w:rsidRDefault="00E5739C" w:rsidP="00EA3F80">
            <w:r>
              <w:rPr>
                <w:rFonts w:hint="eastAsia"/>
              </w:rPr>
              <w:t>課題内容</w:t>
            </w:r>
          </w:p>
        </w:tc>
        <w:tc>
          <w:tcPr>
            <w:tcW w:w="7323" w:type="dxa"/>
            <w:gridSpan w:val="2"/>
          </w:tcPr>
          <w:p w14:paraId="45ED7E74" w14:textId="3D4B3AFB" w:rsidR="00E5739C" w:rsidRPr="00B036AC" w:rsidRDefault="00B036AC" w:rsidP="00EA3F80">
            <w:r w:rsidRPr="00B036AC">
              <w:t>現在、TODOページとIssueページの再オープン機能は直接</w:t>
            </w:r>
            <w:proofErr w:type="spellStart"/>
            <w:r w:rsidRPr="00B036AC">
              <w:t>updateTodo</w:t>
            </w:r>
            <w:proofErr w:type="spellEnd"/>
            <w:r w:rsidRPr="00B036AC">
              <w:t>/</w:t>
            </w:r>
            <w:proofErr w:type="spellStart"/>
            <w:r w:rsidRPr="00B036AC">
              <w:t>updateIssue</w:t>
            </w:r>
            <w:proofErr w:type="spellEnd"/>
            <w:r w:rsidRPr="00B036AC">
              <w:t>を呼び出しており、API経由ではない。そのため、再オープン時に親課題の状態チェックが行われない。</w:t>
            </w:r>
          </w:p>
          <w:p w14:paraId="3D682FF4" w14:textId="4318F0F9" w:rsidR="00B036AC" w:rsidRPr="00B036AC" w:rsidRDefault="00B036AC" w:rsidP="00B036AC">
            <w:pPr>
              <w:tabs>
                <w:tab w:val="left" w:pos="2309"/>
              </w:tabs>
            </w:pPr>
            <w:r>
              <w:tab/>
            </w:r>
          </w:p>
        </w:tc>
      </w:tr>
      <w:tr w:rsidR="00E5739C" w14:paraId="2971AB25" w14:textId="77777777" w:rsidTr="00EA3F80">
        <w:trPr>
          <w:cantSplit/>
          <w:trHeight w:val="859"/>
        </w:trPr>
        <w:tc>
          <w:tcPr>
            <w:tcW w:w="1810" w:type="dxa"/>
          </w:tcPr>
          <w:p w14:paraId="04BBFB73" w14:textId="77777777" w:rsidR="00E5739C" w:rsidRDefault="00E5739C" w:rsidP="00EA3F80">
            <w:r>
              <w:rPr>
                <w:rFonts w:hint="eastAsia"/>
              </w:rPr>
              <w:t>最新状況</w:t>
            </w:r>
          </w:p>
        </w:tc>
        <w:tc>
          <w:tcPr>
            <w:tcW w:w="7323" w:type="dxa"/>
            <w:gridSpan w:val="2"/>
          </w:tcPr>
          <w:p w14:paraId="3AAA1197" w14:textId="25C3C0F5" w:rsidR="00E5739C" w:rsidRDefault="00B036AC" w:rsidP="00EA3F80">
            <w:pPr>
              <w:rPr>
                <w:rFonts w:hint="eastAsia"/>
              </w:rPr>
            </w:pPr>
            <w:r>
              <w:rPr>
                <w:rFonts w:hint="eastAsia"/>
              </w:rPr>
              <w:t>test</w:t>
            </w:r>
          </w:p>
        </w:tc>
      </w:tr>
      <w:tr w:rsidR="00E5739C" w14:paraId="17D4FB68" w14:textId="77777777" w:rsidTr="00EA3F80">
        <w:trPr>
          <w:trHeight w:val="815"/>
        </w:trPr>
        <w:tc>
          <w:tcPr>
            <w:tcW w:w="1810" w:type="dxa"/>
          </w:tcPr>
          <w:p w14:paraId="08BF6364" w14:textId="77777777" w:rsidR="00E5739C" w:rsidRDefault="00E5739C" w:rsidP="00EA3F80">
            <w:r>
              <w:rPr>
                <w:rFonts w:hint="eastAsia"/>
              </w:rPr>
              <w:t>対応方針</w:t>
            </w:r>
          </w:p>
        </w:tc>
        <w:tc>
          <w:tcPr>
            <w:tcW w:w="7323" w:type="dxa"/>
            <w:gridSpan w:val="2"/>
          </w:tcPr>
          <w:p w14:paraId="3154A89A" w14:textId="1BB31089" w:rsidR="00E5739C" w:rsidRPr="00B036AC" w:rsidRDefault="00B036AC" w:rsidP="00EA3F80">
            <w:proofErr w:type="spellStart"/>
            <w:r w:rsidRPr="00B036AC">
              <w:t>handleReopen</w:t>
            </w:r>
            <w:proofErr w:type="spellEnd"/>
            <w:r w:rsidRPr="00B036AC">
              <w:t>系の関数を/</w:t>
            </w:r>
            <w:proofErr w:type="spellStart"/>
            <w:r w:rsidRPr="00B036AC">
              <w:t>api</w:t>
            </w:r>
            <w:proofErr w:type="spellEnd"/>
            <w:r w:rsidRPr="00B036AC">
              <w:t>/update経由に変更する。再オープン時はクローズ候補をOFFにする処理も追加する</w:t>
            </w:r>
          </w:p>
        </w:tc>
      </w:tr>
    </w:tbl>
    <w:p w14:paraId="60BD87FE" w14:textId="77777777" w:rsidR="00E5739C" w:rsidRDefault="00E5739C" w:rsidP="00E5739C">
      <w:pPr>
        <w:rPr>
          <w:b/>
          <w:bCs/>
        </w:rPr>
      </w:pPr>
    </w:p>
    <w:p w14:paraId="6216F27D" w14:textId="77777777" w:rsidR="00E5739C" w:rsidRPr="00596312" w:rsidRDefault="00E5739C" w:rsidP="00E5739C">
      <w:pPr>
        <w:pStyle w:val="a9"/>
        <w:numPr>
          <w:ilvl w:val="0"/>
          <w:numId w:val="1"/>
        </w:numPr>
      </w:pPr>
      <w:r w:rsidRPr="0050036C">
        <w:rPr>
          <w:b/>
          <w:bCs/>
        </w:rPr>
        <w:t>決定事項・合意内容</w:t>
      </w:r>
    </w:p>
    <w:p w14:paraId="25618FBC" w14:textId="77777777" w:rsidR="002D0946" w:rsidRPr="00596312" w:rsidRDefault="002D0946" w:rsidP="002D0946">
      <w:pPr>
        <w:pStyle w:val="a9"/>
        <w:numPr>
          <w:ilvl w:val="0"/>
          <w:numId w:val="1"/>
        </w:numPr>
      </w:pPr>
      <w:r w:rsidRPr="006B06E7">
        <w:rPr>
          <w:rFonts w:hint="eastAsia"/>
        </w:rPr>
        <w:t>（タスクではなく、チームとして決定した仕様や方針を箇条書きで記録します）</w:t>
      </w:r>
    </w:p>
    <w:p w14:paraId="2AD3EF79" w14:textId="77777777" w:rsidR="00E5739C" w:rsidRPr="002D0946" w:rsidRDefault="00E5739C" w:rsidP="00E5739C">
      <w:pPr>
        <w:rPr>
          <w:b/>
          <w:bCs/>
        </w:rPr>
      </w:pPr>
    </w:p>
    <w:p w14:paraId="1F96B612" w14:textId="77777777" w:rsidR="00E5739C" w:rsidRPr="0050036C" w:rsidRDefault="00E5739C" w:rsidP="00E5739C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今後のアクション</w:t>
      </w:r>
    </w:p>
    <w:tbl>
      <w:tblPr>
        <w:tblStyle w:val="aa"/>
        <w:tblW w:w="9133" w:type="dxa"/>
        <w:tblLook w:val="04A0" w:firstRow="1" w:lastRow="0" w:firstColumn="1" w:lastColumn="0" w:noHBand="0" w:noVBand="1"/>
      </w:tblPr>
      <w:tblGrid>
        <w:gridCol w:w="1810"/>
        <w:gridCol w:w="2756"/>
        <w:gridCol w:w="4567"/>
      </w:tblGrid>
      <w:tr w:rsidR="00E5739C" w14:paraId="077342C0" w14:textId="77777777" w:rsidTr="00EA3F80">
        <w:trPr>
          <w:trHeight w:val="459"/>
        </w:trPr>
        <w:tc>
          <w:tcPr>
            <w:tcW w:w="1810" w:type="dxa"/>
          </w:tcPr>
          <w:p w14:paraId="73D3A475" w14:textId="77777777" w:rsidR="00E5739C" w:rsidRDefault="00E5739C" w:rsidP="00EA3F8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ToDo</w:t>
            </w:r>
            <w:proofErr w:type="spellEnd"/>
            <w:r>
              <w:rPr>
                <w:rFonts w:hint="eastAsia"/>
                <w:b/>
                <w:bCs/>
              </w:rPr>
              <w:t>タイトル</w:t>
            </w:r>
          </w:p>
        </w:tc>
        <w:tc>
          <w:tcPr>
            <w:tcW w:w="7323" w:type="dxa"/>
            <w:gridSpan w:val="2"/>
          </w:tcPr>
          <w:p w14:paraId="19590721" w14:textId="662A44AE" w:rsidR="00E5739C" w:rsidRPr="00CF269F" w:rsidRDefault="00CF269F" w:rsidP="00EA3F80">
            <w:pPr>
              <w:rPr>
                <w:b/>
                <w:bCs/>
              </w:rPr>
            </w:pPr>
            <w:r w:rsidRPr="00CF269F">
              <w:rPr>
                <w:b/>
                <w:bCs/>
              </w:rPr>
              <w:t>TODOページの再オープン機能をAPI経由に変更</w:t>
            </w:r>
          </w:p>
        </w:tc>
      </w:tr>
      <w:tr w:rsidR="00E5739C" w14:paraId="241B977A" w14:textId="77777777" w:rsidTr="00EA3F80">
        <w:trPr>
          <w:trHeight w:val="365"/>
        </w:trPr>
        <w:tc>
          <w:tcPr>
            <w:tcW w:w="4566" w:type="dxa"/>
            <w:gridSpan w:val="2"/>
          </w:tcPr>
          <w:p w14:paraId="6BD47758" w14:textId="4288E3CB" w:rsidR="00E5739C" w:rsidRDefault="00E5739C" w:rsidP="00EA3F80">
            <w:r>
              <w:rPr>
                <w:rFonts w:hint="eastAsia"/>
                <w:b/>
                <w:bCs/>
              </w:rPr>
              <w:t>担当者:</w:t>
            </w:r>
            <w:r w:rsidR="0061296B">
              <w:rPr>
                <w:rFonts w:hint="eastAsia"/>
                <w:b/>
                <w:bCs/>
              </w:rPr>
              <w:t xml:space="preserve"> </w:t>
            </w:r>
            <w:r w:rsidR="00CF269F" w:rsidRPr="00CF269F">
              <w:rPr>
                <w:rFonts w:hint="eastAsia"/>
                <w:b/>
                <w:bCs/>
              </w:rPr>
              <w:t>高松</w:t>
            </w:r>
          </w:p>
        </w:tc>
        <w:tc>
          <w:tcPr>
            <w:tcW w:w="4567" w:type="dxa"/>
          </w:tcPr>
          <w:p w14:paraId="50F362A1" w14:textId="4153D946" w:rsidR="00E5739C" w:rsidRDefault="00E5739C" w:rsidP="00EA3F80">
            <w:r>
              <w:rPr>
                <w:rFonts w:hint="eastAsia"/>
                <w:b/>
                <w:bCs/>
              </w:rPr>
              <w:t>期限:</w:t>
            </w:r>
            <w:r w:rsidR="0061296B" w:rsidRPr="006B5D38">
              <w:rPr>
                <w:b/>
                <w:bCs/>
              </w:rPr>
              <w:t xml:space="preserve"> </w:t>
            </w:r>
            <w:r w:rsidR="00CF269F" w:rsidRPr="00CF269F">
              <w:rPr>
                <w:b/>
                <w:bCs/>
              </w:rPr>
              <w:t>2026-02-27</w:t>
            </w:r>
          </w:p>
        </w:tc>
      </w:tr>
      <w:tr w:rsidR="00E5739C" w14:paraId="5259E9C2" w14:textId="77777777" w:rsidTr="00EA3F80">
        <w:trPr>
          <w:trHeight w:val="859"/>
        </w:trPr>
        <w:tc>
          <w:tcPr>
            <w:tcW w:w="1810" w:type="dxa"/>
          </w:tcPr>
          <w:p w14:paraId="518EE6C1" w14:textId="77777777" w:rsidR="00E5739C" w:rsidRDefault="00E5739C" w:rsidP="00EA3F80">
            <w:r>
              <w:rPr>
                <w:rFonts w:hint="eastAsia"/>
              </w:rPr>
              <w:t>内容</w:t>
            </w:r>
          </w:p>
        </w:tc>
        <w:tc>
          <w:tcPr>
            <w:tcW w:w="7323" w:type="dxa"/>
            <w:gridSpan w:val="2"/>
          </w:tcPr>
          <w:p w14:paraId="7237663B" w14:textId="18D38777" w:rsidR="00E5739C" w:rsidRDefault="00CF269F" w:rsidP="00EA3F80">
            <w:r w:rsidRPr="00CF269F">
              <w:t>app/projects/[</w:t>
            </w:r>
            <w:proofErr w:type="spellStart"/>
            <w:r w:rsidRPr="00CF269F">
              <w:t>projectId</w:t>
            </w:r>
            <w:proofErr w:type="spellEnd"/>
            <w:r w:rsidRPr="00CF269F">
              <w:t>]/</w:t>
            </w:r>
            <w:proofErr w:type="spellStart"/>
            <w:r w:rsidRPr="00CF269F">
              <w:t>todos</w:t>
            </w:r>
            <w:proofErr w:type="spellEnd"/>
            <w:r w:rsidRPr="00CF269F">
              <w:t>/</w:t>
            </w:r>
            <w:proofErr w:type="spellStart"/>
            <w:r w:rsidRPr="00CF269F">
              <w:t>page.tsx</w:t>
            </w:r>
            <w:proofErr w:type="spellEnd"/>
            <w:r w:rsidRPr="00CF269F">
              <w:t>の</w:t>
            </w:r>
            <w:proofErr w:type="spellStart"/>
            <w:r w:rsidRPr="00CF269F">
              <w:t>handleReopen</w:t>
            </w:r>
            <w:proofErr w:type="spellEnd"/>
            <w:r w:rsidRPr="00CF269F">
              <w:t>関数を/</w:t>
            </w:r>
            <w:proofErr w:type="spellStart"/>
            <w:r w:rsidRPr="00CF269F">
              <w:t>api</w:t>
            </w:r>
            <w:proofErr w:type="spellEnd"/>
            <w:r w:rsidRPr="00CF269F">
              <w:t>/update経由に変更</w:t>
            </w:r>
          </w:p>
        </w:tc>
      </w:tr>
      <w:tr w:rsidR="00E5739C" w14:paraId="28A11EB8" w14:textId="77777777" w:rsidTr="00EA3F80">
        <w:trPr>
          <w:trHeight w:val="859"/>
        </w:trPr>
        <w:tc>
          <w:tcPr>
            <w:tcW w:w="1810" w:type="dxa"/>
          </w:tcPr>
          <w:p w14:paraId="5E6988EC" w14:textId="77777777" w:rsidR="00E5739C" w:rsidRDefault="00E5739C" w:rsidP="00EA3F80">
            <w:r w:rsidRPr="00810D37">
              <w:t>判定対象</w:t>
            </w:r>
          </w:p>
        </w:tc>
        <w:tc>
          <w:tcPr>
            <w:tcW w:w="7323" w:type="dxa"/>
            <w:gridSpan w:val="2"/>
          </w:tcPr>
          <w:p w14:paraId="11B6B096" w14:textId="5EBF3D78" w:rsidR="00E5739C" w:rsidRDefault="00E5739C" w:rsidP="00EA3F80">
            <w:pPr>
              <w:rPr>
                <w:rFonts w:hint="eastAsia"/>
              </w:rPr>
            </w:pPr>
          </w:p>
        </w:tc>
      </w:tr>
    </w:tbl>
    <w:p w14:paraId="48244379" w14:textId="77777777" w:rsidR="00E5739C" w:rsidRDefault="00E5739C" w:rsidP="00E5739C"/>
    <w:p w14:paraId="323D4F80" w14:textId="77777777" w:rsidR="00E5739C" w:rsidRDefault="00E5739C" w:rsidP="00E5739C"/>
    <w:p w14:paraId="751FB378" w14:textId="77777777" w:rsidR="00E5739C" w:rsidRPr="00596312" w:rsidRDefault="00E5739C" w:rsidP="00E5739C"/>
    <w:p w14:paraId="5C34F7DB" w14:textId="77777777" w:rsidR="00E5739C" w:rsidRPr="00596312" w:rsidRDefault="00E5739C" w:rsidP="00E5739C">
      <w:pPr>
        <w:ind w:leftChars="100" w:left="210"/>
      </w:pPr>
      <w:r w:rsidRPr="00596312">
        <w:t xml:space="preserve">--- </w:t>
      </w:r>
    </w:p>
    <w:p w14:paraId="771570BC" w14:textId="77777777" w:rsidR="00E5739C" w:rsidRPr="00596312" w:rsidRDefault="00E5739C" w:rsidP="00E5739C">
      <w:pPr>
        <w:ind w:leftChars="100" w:left="210"/>
      </w:pPr>
    </w:p>
    <w:p w14:paraId="0C92D6E2" w14:textId="77777777" w:rsidR="00E5739C" w:rsidRPr="00596312" w:rsidRDefault="00E5739C" w:rsidP="00E5739C">
      <w:r w:rsidRPr="00596312">
        <w:rPr>
          <w:b/>
          <w:bCs/>
        </w:rPr>
        <w:t>4. その他の共有事項</w:t>
      </w:r>
    </w:p>
    <w:p w14:paraId="784A55DE" w14:textId="77777777" w:rsidR="00CD037D" w:rsidRDefault="00CD037D" w:rsidP="00CD037D">
      <w:r w:rsidRPr="00AC6DAD">
        <w:t>次回はXX日開催予定。</w:t>
      </w:r>
    </w:p>
    <w:p w14:paraId="56CD2793" w14:textId="77777777" w:rsidR="00E5739C" w:rsidRPr="00CD037D" w:rsidRDefault="00E5739C" w:rsidP="00E5739C"/>
    <w:p w14:paraId="17740B0C" w14:textId="77777777" w:rsidR="00E5739C" w:rsidRPr="00596312" w:rsidRDefault="00E5739C" w:rsidP="00E5739C"/>
    <w:p w14:paraId="59D87A43" w14:textId="77777777" w:rsidR="004C3938" w:rsidRPr="00E5739C" w:rsidRDefault="004C3938"/>
    <w:sectPr w:rsidR="004C3938" w:rsidRPr="00E5739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181B8" w14:textId="77777777" w:rsidR="00B036AC" w:rsidRDefault="00B036AC" w:rsidP="002D0946">
      <w:r>
        <w:separator/>
      </w:r>
    </w:p>
  </w:endnote>
  <w:endnote w:type="continuationSeparator" w:id="0">
    <w:p w14:paraId="4E7A576B" w14:textId="77777777" w:rsidR="00B036AC" w:rsidRDefault="00B036AC" w:rsidP="002D0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6E591" w14:textId="77777777" w:rsidR="00B036AC" w:rsidRDefault="00B036AC" w:rsidP="002D0946">
      <w:r>
        <w:separator/>
      </w:r>
    </w:p>
  </w:footnote>
  <w:footnote w:type="continuationSeparator" w:id="0">
    <w:p w14:paraId="5688A3E6" w14:textId="77777777" w:rsidR="00B036AC" w:rsidRDefault="00B036AC" w:rsidP="002D0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31EB5"/>
    <w:multiLevelType w:val="hybridMultilevel"/>
    <w:tmpl w:val="0E6805CA"/>
    <w:lvl w:ilvl="0" w:tplc="613E143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6448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dirty"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AC"/>
    <w:rsid w:val="002D0946"/>
    <w:rsid w:val="00391096"/>
    <w:rsid w:val="004C3938"/>
    <w:rsid w:val="005E21E4"/>
    <w:rsid w:val="0061296B"/>
    <w:rsid w:val="00813748"/>
    <w:rsid w:val="00B036AC"/>
    <w:rsid w:val="00CD037D"/>
    <w:rsid w:val="00CF269F"/>
    <w:rsid w:val="00D454BA"/>
    <w:rsid w:val="00E5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248638"/>
  <w15:chartTrackingRefBased/>
  <w15:docId w15:val="{C617FCE8-68C2-4598-9B5F-1385F8EB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39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3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5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573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3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3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3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3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3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573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573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573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573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7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5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57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57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39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739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5739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739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57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5739C"/>
    <w:rPr>
      <w:color w:val="666666"/>
    </w:rPr>
  </w:style>
  <w:style w:type="paragraph" w:styleId="ac">
    <w:name w:val="header"/>
    <w:basedOn w:val="a"/>
    <w:link w:val="ad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D0946"/>
  </w:style>
  <w:style w:type="paragraph" w:styleId="ae">
    <w:name w:val="footer"/>
    <w:basedOn w:val="a"/>
    <w:link w:val="af"/>
    <w:uiPriority w:val="99"/>
    <w:unhideWhenUsed/>
    <w:rsid w:val="002D094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D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kamatsu.shintaro\Desktop\&#20316;&#26989;&#29992;\task_management_app\minutes\&#12486;&#12531;&#12503;&#12524;&#12540;&#1248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8B041083AB424B88EF63D76AC9FCE3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5E382BC4-1AB6-4ED8-989E-58B97BEEA0EB}"/>
      </w:docPartPr>
      <w:docPartBody>
        <w:p w:rsidR="00764EAA" w:rsidRDefault="00764EAA">
          <w:pPr>
            <w:pStyle w:val="B18B041083AB424B88EF63D76AC9FCE3"/>
          </w:pPr>
          <w:r w:rsidRPr="0071207D">
            <w:rPr>
              <w:rStyle w:val="a3"/>
            </w:rPr>
            <w:t>アイテムを選択してください。</w:t>
          </w:r>
        </w:p>
      </w:docPartBody>
    </w:docPart>
    <w:docPart>
      <w:docPartPr>
        <w:name w:val="190FBF26F93D4E2199EB38C8E07B599F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032848A2-DEA2-472E-97DF-B09FE688E388}"/>
      </w:docPartPr>
      <w:docPartBody>
        <w:p w:rsidR="00764EAA" w:rsidRDefault="00764EAA">
          <w:pPr>
            <w:pStyle w:val="190FBF26F93D4E2199EB38C8E07B599F"/>
          </w:pPr>
          <w:r w:rsidRPr="0071207D">
            <w:rPr>
              <w:rStyle w:val="a3"/>
            </w:rPr>
            <w:t>アイテムを選択してください。</w:t>
          </w:r>
        </w:p>
      </w:docPartBody>
    </w:docPart>
    <w:docPart>
      <w:docPartPr>
        <w:name w:val="2CC2BCB7CAE04019812B96C7508B6FD8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7FFF8936-A1CF-4B73-8230-16A16CECF1C1}"/>
      </w:docPartPr>
      <w:docPartBody>
        <w:p w:rsidR="00764EAA" w:rsidRDefault="00764EAA">
          <w:pPr>
            <w:pStyle w:val="2CC2BCB7CAE04019812B96C7508B6FD8"/>
          </w:pPr>
          <w:r w:rsidRPr="0071207D">
            <w:rPr>
              <w:rStyle w:val="a3"/>
            </w:rPr>
            <w:t>アイテムを選択してください。</w:t>
          </w:r>
        </w:p>
      </w:docPartBody>
    </w:docPart>
    <w:docPart>
      <w:docPartPr>
        <w:name w:val="148CC524B33A4E32AC73F28A37CC9261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B5349F2A-60A9-45C2-9B5B-E9FA2AC1D5FC}"/>
      </w:docPartPr>
      <w:docPartBody>
        <w:p w:rsidR="00764EAA" w:rsidRDefault="00764EAA">
          <w:pPr>
            <w:pStyle w:val="148CC524B33A4E32AC73F28A37CC9261"/>
          </w:pPr>
          <w:r w:rsidRPr="0071207D">
            <w:rPr>
              <w:rStyle w:val="a3"/>
            </w:rPr>
            <w:t>アイテムを選択してください。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AA"/>
    <w:rsid w:val="00391096"/>
    <w:rsid w:val="0076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666666"/>
    </w:rPr>
  </w:style>
  <w:style w:type="paragraph" w:customStyle="1" w:styleId="B18B041083AB424B88EF63D76AC9FCE3">
    <w:name w:val="B18B041083AB424B88EF63D76AC9FCE3"/>
    <w:pPr>
      <w:widowControl w:val="0"/>
    </w:pPr>
  </w:style>
  <w:style w:type="paragraph" w:customStyle="1" w:styleId="190FBF26F93D4E2199EB38C8E07B599F">
    <w:name w:val="190FBF26F93D4E2199EB38C8E07B599F"/>
    <w:pPr>
      <w:widowControl w:val="0"/>
    </w:pPr>
  </w:style>
  <w:style w:type="paragraph" w:customStyle="1" w:styleId="2CC2BCB7CAE04019812B96C7508B6FD8">
    <w:name w:val="2CC2BCB7CAE04019812B96C7508B6FD8"/>
    <w:pPr>
      <w:widowControl w:val="0"/>
    </w:pPr>
  </w:style>
  <w:style w:type="paragraph" w:customStyle="1" w:styleId="148CC524B33A4E32AC73F28A37CC9261">
    <w:name w:val="148CC524B33A4E32AC73F28A37CC9261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73A56-135E-4CE1-A66F-54D4BA259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テンプレート.dotx</Template>
  <TotalTime>14</TotalTime>
  <Pages>2</Pages>
  <Words>465</Words>
  <Characters>559</Characters>
  <Application>Microsoft Office Word</Application>
  <DocSecurity>0</DocSecurity>
  <Lines>93</Lines>
  <Paragraphs>85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高松 伸太郎(Shintaro Takamatsu )</dc:creator>
  <cp:keywords/>
  <dc:description/>
  <cp:lastModifiedBy>高松 伸太郎(Shintaro Takamatsu )</cp:lastModifiedBy>
  <cp:revision>1</cp:revision>
  <dcterms:created xsi:type="dcterms:W3CDTF">2026-02-27T04:25:00Z</dcterms:created>
  <dcterms:modified xsi:type="dcterms:W3CDTF">2026-02-27T04:39:00Z</dcterms:modified>
</cp:coreProperties>
</file>